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837FB" w14:textId="6E83098C" w:rsidR="00460D7E" w:rsidRDefault="008B42AD" w:rsidP="0031602C">
      <w:pPr>
        <w:pStyle w:val="NoSpacing"/>
        <w:tabs>
          <w:tab w:val="left" w:pos="1680"/>
        </w:tabs>
        <w:rPr>
          <w:rFonts w:ascii="Times New Roman" w:eastAsiaTheme="minorHAnsi" w:hAnsi="Times New Roman"/>
          <w:lang w:eastAsia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5D78FB3" wp14:editId="4110ECE9">
            <wp:simplePos x="463138" y="831273"/>
            <wp:positionH relativeFrom="margin">
              <wp:align>center</wp:align>
            </wp:positionH>
            <wp:positionV relativeFrom="margin">
              <wp:align>center</wp:align>
            </wp:positionV>
            <wp:extent cx="6645910" cy="6645910"/>
            <wp:effectExtent l="0" t="0" r="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4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dt>
      <w:sdtPr>
        <w:rPr>
          <w:rFonts w:ascii="Times New Roman" w:eastAsiaTheme="minorHAnsi" w:hAnsi="Times New Roman" w:cstheme="majorBidi"/>
          <w:b/>
          <w:sz w:val="36"/>
          <w:szCs w:val="26"/>
          <w:lang w:eastAsia="en-US"/>
        </w:rPr>
        <w:id w:val="-922412561"/>
        <w:docPartObj>
          <w:docPartGallery w:val="Cover Pages"/>
          <w:docPartUnique/>
        </w:docPartObj>
      </w:sdtPr>
      <w:sdtEndPr>
        <w:rPr>
          <w:rFonts w:eastAsiaTheme="majorEastAsia"/>
        </w:rPr>
      </w:sdtEndPr>
      <w:sdtContent>
        <w:p w14:paraId="2B45D43F" w14:textId="1E7AE46F" w:rsidR="002D410E" w:rsidRDefault="002D410E" w:rsidP="0031602C">
          <w:pPr>
            <w:pStyle w:val="NoSpacing"/>
            <w:tabs>
              <w:tab w:val="left" w:pos="1680"/>
            </w:tabs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5C1C638" wp14:editId="17E2E560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1-20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3B4C5FA" w14:textId="7314C76F" w:rsidR="002D410E" w:rsidRDefault="00324140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20-1-2024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5C1C638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HJh&#10;yCldJAAApwQBAA4AAAAAAAAAAAAAAAAALgIAAGRycy9lMm9Eb2MueG1sUEsBAi0AFAAGAAgAAAAh&#10;AE/3lTLdAAAABgEAAA8AAAAAAAAAAAAAAAAAtyYAAGRycy9kb3ducmV2LnhtbFBLBQYAAAAABAAE&#10;APMAAADB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1-20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3B4C5FA" w14:textId="7314C76F" w:rsidR="002D410E" w:rsidRDefault="00324140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20-1-2024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93A82C3" wp14:editId="44B7423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0EF4B0" w14:textId="57927234" w:rsidR="002D410E" w:rsidRDefault="007B385E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24140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Jordan Alemán Santana</w:t>
                                    </w:r>
                                  </w:sdtContent>
                                </w:sdt>
                              </w:p>
                              <w:p w14:paraId="14CDEF50" w14:textId="371484D2" w:rsidR="002D410E" w:rsidRDefault="007B385E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324140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desarrollo de interfaces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93A82C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6C0EF4B0" w14:textId="57927234" w:rsidR="002D410E" w:rsidRDefault="00342224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324140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Jordan Alemán Santana</w:t>
                              </w:r>
                            </w:sdtContent>
                          </w:sdt>
                        </w:p>
                        <w:p w14:paraId="14CDEF50" w14:textId="371484D2" w:rsidR="002D410E" w:rsidRDefault="00342224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324140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desarrollo de interfaces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57312FD" wp14:editId="6AAC4ECC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0C4368" w14:textId="17F4923C" w:rsidR="002D410E" w:rsidRDefault="007B385E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24140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DAD 2ºDAM</w:t>
                                    </w:r>
                                  </w:sdtContent>
                                </w:sdt>
                              </w:p>
                              <w:p w14:paraId="2482C1D4" w14:textId="3318B5F0" w:rsidR="002D410E" w:rsidRDefault="007B385E">
                                <w:p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71E9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Pasar parámetro en Jaspersoft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57312F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4F0C4368" w14:textId="17F4923C" w:rsidR="002D410E" w:rsidRDefault="009A1BC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324140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DAD 2ºDAM</w:t>
                              </w:r>
                            </w:sdtContent>
                          </w:sdt>
                        </w:p>
                        <w:p w14:paraId="2482C1D4" w14:textId="3318B5F0" w:rsidR="002D410E" w:rsidRDefault="009A1BC1">
                          <w:p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871E9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Pasar parámetro en Jaspersoft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31602C">
            <w:rPr>
              <w:rFonts w:ascii="Times New Roman" w:eastAsiaTheme="minorHAnsi" w:hAnsi="Times New Roman"/>
              <w:lang w:eastAsia="en-US"/>
            </w:rPr>
            <w:tab/>
          </w:r>
        </w:p>
        <w:p w14:paraId="3EEBAC4D" w14:textId="77777777" w:rsidR="00F26449" w:rsidRDefault="002D410E" w:rsidP="00F26449">
          <w:pPr>
            <w:pStyle w:val="Estilo1"/>
          </w:pPr>
          <w:bookmarkStart w:id="0" w:name="_Hlk156845776"/>
          <w:r>
            <w:br w:type="page"/>
          </w:r>
          <w:r w:rsidR="00F26449">
            <w:lastRenderedPageBreak/>
            <w:t>Paso parámetro</w:t>
          </w:r>
        </w:p>
        <w:bookmarkEnd w:id="0"/>
        <w:p w14:paraId="58578806" w14:textId="2E629A07" w:rsidR="00F26449" w:rsidRPr="00F26449" w:rsidRDefault="00F26449" w:rsidP="00F26449">
          <w:pPr>
            <w:pStyle w:val="Estilo2"/>
          </w:pPr>
          <w:r>
            <w:t xml:space="preserve">Activar </w:t>
          </w:r>
          <w:proofErr w:type="spellStart"/>
          <w:r>
            <w:t>outline</w:t>
          </w:r>
          <w:proofErr w:type="spellEnd"/>
        </w:p>
      </w:sdtContent>
    </w:sdt>
    <w:p w14:paraId="30EC443D" w14:textId="4BA7CC72" w:rsidR="002D410E" w:rsidRDefault="00F26449">
      <w:r w:rsidRPr="00F26449">
        <w:t xml:space="preserve"> </w:t>
      </w:r>
      <w:r>
        <w:rPr>
          <w:noProof/>
        </w:rPr>
        <w:drawing>
          <wp:inline distT="0" distB="0" distL="0" distR="0" wp14:anchorId="122F49E1" wp14:editId="2D3D12C7">
            <wp:extent cx="6645910" cy="18586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6449">
        <w:t xml:space="preserve"> </w:t>
      </w:r>
      <w:r>
        <w:rPr>
          <w:noProof/>
        </w:rPr>
        <w:drawing>
          <wp:inline distT="0" distB="0" distL="0" distR="0" wp14:anchorId="71374E43" wp14:editId="63609C1A">
            <wp:extent cx="6645910" cy="282448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B06D4" w14:textId="4AF7BAF9" w:rsidR="0087295F" w:rsidRDefault="0087295F"/>
    <w:p w14:paraId="1CCCBC39" w14:textId="6BD148A1" w:rsidR="00CB7BA8" w:rsidRDefault="00CB7BA8" w:rsidP="00CB7BA8">
      <w:pPr>
        <w:pStyle w:val="Estilo2"/>
      </w:pPr>
      <w:r>
        <w:lastRenderedPageBreak/>
        <w:t>Creación de parámetro</w:t>
      </w:r>
    </w:p>
    <w:p w14:paraId="56DC2DB7" w14:textId="1C0548D9" w:rsidR="00CB7BA8" w:rsidRDefault="00CB7BA8" w:rsidP="00CB7BA8">
      <w:r>
        <w:rPr>
          <w:noProof/>
        </w:rPr>
        <w:drawing>
          <wp:inline distT="0" distB="0" distL="0" distR="0" wp14:anchorId="221D8FF4" wp14:editId="38174F52">
            <wp:extent cx="6645910" cy="3178175"/>
            <wp:effectExtent l="0" t="0" r="254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7BA8">
        <w:t xml:space="preserve"> </w:t>
      </w:r>
      <w:r>
        <w:rPr>
          <w:noProof/>
        </w:rPr>
        <w:drawing>
          <wp:inline distT="0" distB="0" distL="0" distR="0" wp14:anchorId="7A5364D1" wp14:editId="2D9DDBC8">
            <wp:extent cx="6645910" cy="341122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8615C" w14:textId="4F4BC68F" w:rsidR="00CB7BA8" w:rsidRDefault="00CB7BA8">
      <w:pPr>
        <w:spacing w:before="0" w:after="160"/>
      </w:pPr>
      <w:r>
        <w:br w:type="page"/>
      </w:r>
    </w:p>
    <w:p w14:paraId="290D485F" w14:textId="32E0B235" w:rsidR="00CB7BA8" w:rsidRDefault="00CB7BA8" w:rsidP="00CB7BA8">
      <w:pPr>
        <w:pStyle w:val="Estilo2"/>
      </w:pPr>
      <w:r>
        <w:lastRenderedPageBreak/>
        <w:t>Añadir sentencia SQL</w:t>
      </w:r>
    </w:p>
    <w:p w14:paraId="71215E9D" w14:textId="567B6964" w:rsidR="00CB7BA8" w:rsidRDefault="00CB7BA8" w:rsidP="00CB7BA8">
      <w:r>
        <w:rPr>
          <w:noProof/>
        </w:rPr>
        <w:drawing>
          <wp:inline distT="0" distB="0" distL="0" distR="0" wp14:anchorId="79D20085" wp14:editId="69073700">
            <wp:extent cx="6645910" cy="308737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7BA8">
        <w:t xml:space="preserve"> </w:t>
      </w:r>
      <w:r>
        <w:rPr>
          <w:noProof/>
        </w:rPr>
        <w:drawing>
          <wp:inline distT="0" distB="0" distL="0" distR="0" wp14:anchorId="6F31E0BD" wp14:editId="71229357">
            <wp:extent cx="6645910" cy="2695699"/>
            <wp:effectExtent l="0" t="0" r="254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11"/>
                    <a:stretch/>
                  </pic:blipFill>
                  <pic:spPr bwMode="auto">
                    <a:xfrm>
                      <a:off x="0" y="0"/>
                      <a:ext cx="6645910" cy="2695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B7BA8">
        <w:t xml:space="preserve"> </w:t>
      </w:r>
      <w:r>
        <w:rPr>
          <w:noProof/>
        </w:rPr>
        <w:drawing>
          <wp:inline distT="0" distB="0" distL="0" distR="0" wp14:anchorId="08B80542" wp14:editId="27D148D7">
            <wp:extent cx="6645910" cy="2683823"/>
            <wp:effectExtent l="0" t="0" r="254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57"/>
                    <a:stretch/>
                  </pic:blipFill>
                  <pic:spPr bwMode="auto">
                    <a:xfrm>
                      <a:off x="0" y="0"/>
                      <a:ext cx="6645910" cy="2683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6F3AC" w14:textId="02AFBF3B" w:rsidR="00CB7BA8" w:rsidRDefault="00CB7BA8" w:rsidP="00CB7BA8">
      <w:pPr>
        <w:pStyle w:val="Estilo2"/>
        <w:rPr>
          <w:noProof/>
        </w:rPr>
      </w:pPr>
      <w:r w:rsidRPr="00CB7BA8">
        <w:lastRenderedPageBreak/>
        <w:t xml:space="preserve"> </w:t>
      </w:r>
      <w:r>
        <w:rPr>
          <w:noProof/>
        </w:rPr>
        <w:t>Usar parámetro</w:t>
      </w:r>
    </w:p>
    <w:p w14:paraId="2B47FF25" w14:textId="3B4BA6C2" w:rsidR="00CB7BA8" w:rsidRDefault="00CB7BA8" w:rsidP="00CB7BA8">
      <w:r>
        <w:rPr>
          <w:noProof/>
        </w:rPr>
        <w:drawing>
          <wp:inline distT="0" distB="0" distL="0" distR="0" wp14:anchorId="2358C43A" wp14:editId="6982EF4E">
            <wp:extent cx="6645910" cy="433133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3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7BA8">
        <w:t xml:space="preserve"> </w:t>
      </w:r>
      <w:r>
        <w:rPr>
          <w:noProof/>
        </w:rPr>
        <w:drawing>
          <wp:inline distT="0" distB="0" distL="0" distR="0" wp14:anchorId="18A331B5" wp14:editId="5A34EBEC">
            <wp:extent cx="6645910" cy="3930732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01"/>
                    <a:stretch/>
                  </pic:blipFill>
                  <pic:spPr bwMode="auto">
                    <a:xfrm>
                      <a:off x="0" y="0"/>
                      <a:ext cx="6645910" cy="393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93B23" w14:textId="3D75AFEC" w:rsidR="00CB7BA8" w:rsidRDefault="00CB7BA8" w:rsidP="00CB7BA8">
      <w:r>
        <w:rPr>
          <w:noProof/>
        </w:rPr>
        <w:lastRenderedPageBreak/>
        <w:drawing>
          <wp:inline distT="0" distB="0" distL="0" distR="0" wp14:anchorId="061CC2E4" wp14:editId="25EE9082">
            <wp:extent cx="6645910" cy="4321175"/>
            <wp:effectExtent l="0" t="0" r="254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7BA8">
        <w:t xml:space="preserve"> </w:t>
      </w:r>
      <w:r>
        <w:rPr>
          <w:noProof/>
        </w:rPr>
        <w:drawing>
          <wp:inline distT="0" distB="0" distL="0" distR="0" wp14:anchorId="40FCE160" wp14:editId="1C1DC75B">
            <wp:extent cx="6645910" cy="4416425"/>
            <wp:effectExtent l="0" t="0" r="254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ABD9C" w14:textId="41A0959B" w:rsidR="00CB7BA8" w:rsidRDefault="00CB7BA8" w:rsidP="00CB7BA8">
      <w:r>
        <w:rPr>
          <w:noProof/>
        </w:rPr>
        <w:lastRenderedPageBreak/>
        <w:drawing>
          <wp:inline distT="0" distB="0" distL="0" distR="0" wp14:anchorId="06B34AF4" wp14:editId="00D152D7">
            <wp:extent cx="6645910" cy="440055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7BA8">
        <w:t xml:space="preserve"> </w:t>
      </w:r>
      <w:r>
        <w:rPr>
          <w:noProof/>
        </w:rPr>
        <w:drawing>
          <wp:inline distT="0" distB="0" distL="0" distR="0" wp14:anchorId="24AEB0FB" wp14:editId="58B20ABF">
            <wp:extent cx="6645910" cy="429323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9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831C7" w14:textId="6B429DA7" w:rsidR="00CB7BA8" w:rsidRDefault="00CB7BA8" w:rsidP="00CB7BA8">
      <w:r>
        <w:rPr>
          <w:noProof/>
        </w:rPr>
        <w:lastRenderedPageBreak/>
        <w:drawing>
          <wp:inline distT="0" distB="0" distL="0" distR="0" wp14:anchorId="3F74211E" wp14:editId="3174917D">
            <wp:extent cx="6645910" cy="2988310"/>
            <wp:effectExtent l="0" t="0" r="254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7BA8">
        <w:t xml:space="preserve"> </w:t>
      </w:r>
      <w:r>
        <w:rPr>
          <w:noProof/>
        </w:rPr>
        <w:drawing>
          <wp:inline distT="0" distB="0" distL="0" distR="0" wp14:anchorId="21BDB28A" wp14:editId="09A71E50">
            <wp:extent cx="6645910" cy="2932430"/>
            <wp:effectExtent l="0" t="0" r="254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89F81" w14:textId="0DAEA7D8" w:rsidR="00CB7BA8" w:rsidRPr="00CB7BA8" w:rsidRDefault="00CB7BA8" w:rsidP="008B42AD">
      <w:pPr>
        <w:spacing w:before="0" w:after="160"/>
      </w:pPr>
    </w:p>
    <w:sectPr w:rsidR="00CB7BA8" w:rsidRPr="00CB7BA8" w:rsidSect="002D410E">
      <w:headerReference w:type="default" r:id="rId25"/>
      <w:footerReference w:type="default" r:id="rId26"/>
      <w:pgSz w:w="11906" w:h="16838"/>
      <w:pgMar w:top="1304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17DE59" w14:textId="77777777" w:rsidR="007B385E" w:rsidRDefault="007B385E" w:rsidP="002D410E">
      <w:pPr>
        <w:spacing w:before="0" w:after="0" w:line="240" w:lineRule="auto"/>
      </w:pPr>
      <w:r>
        <w:separator/>
      </w:r>
    </w:p>
  </w:endnote>
  <w:endnote w:type="continuationSeparator" w:id="0">
    <w:p w14:paraId="2FDE8D38" w14:textId="77777777" w:rsidR="007B385E" w:rsidRDefault="007B385E" w:rsidP="002D410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36159708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389E0F97" w14:textId="77777777" w:rsidR="00B4572C" w:rsidRDefault="00B4572C">
            <w:pPr>
              <w:pStyle w:val="Footer"/>
              <w:jc w:val="right"/>
            </w:pPr>
            <w:r w:rsidRPr="00B4572C">
              <w:rPr>
                <w:color w:val="808080" w:themeColor="background1" w:themeShade="80"/>
              </w:rPr>
              <w:t xml:space="preserve">Página </w:t>
            </w:r>
            <w:r w:rsidRPr="00B4572C">
              <w:rPr>
                <w:b/>
                <w:bCs/>
                <w:color w:val="808080" w:themeColor="background1" w:themeShade="80"/>
                <w:sz w:val="24"/>
                <w:szCs w:val="24"/>
              </w:rPr>
              <w:fldChar w:fldCharType="begin"/>
            </w:r>
            <w:r w:rsidRPr="00B4572C">
              <w:rPr>
                <w:b/>
                <w:bCs/>
                <w:color w:val="808080" w:themeColor="background1" w:themeShade="80"/>
              </w:rPr>
              <w:instrText>PAGE</w:instrText>
            </w:r>
            <w:r w:rsidRPr="00B4572C">
              <w:rPr>
                <w:b/>
                <w:bCs/>
                <w:color w:val="808080" w:themeColor="background1" w:themeShade="80"/>
                <w:sz w:val="24"/>
                <w:szCs w:val="24"/>
              </w:rPr>
              <w:fldChar w:fldCharType="separate"/>
            </w:r>
            <w:r w:rsidR="00E70DE4">
              <w:rPr>
                <w:b/>
                <w:bCs/>
                <w:noProof/>
                <w:color w:val="808080" w:themeColor="background1" w:themeShade="80"/>
              </w:rPr>
              <w:t>1</w:t>
            </w:r>
            <w:r w:rsidRPr="00B4572C">
              <w:rPr>
                <w:b/>
                <w:bCs/>
                <w:color w:val="808080" w:themeColor="background1" w:themeShade="80"/>
                <w:sz w:val="24"/>
                <w:szCs w:val="24"/>
              </w:rPr>
              <w:fldChar w:fldCharType="end"/>
            </w:r>
            <w:r w:rsidRPr="00B4572C">
              <w:rPr>
                <w:color w:val="808080" w:themeColor="background1" w:themeShade="80"/>
              </w:rPr>
              <w:t xml:space="preserve"> de </w:t>
            </w:r>
            <w:r w:rsidRPr="00B4572C">
              <w:rPr>
                <w:b/>
                <w:bCs/>
                <w:color w:val="808080" w:themeColor="background1" w:themeShade="80"/>
                <w:sz w:val="24"/>
                <w:szCs w:val="24"/>
              </w:rPr>
              <w:fldChar w:fldCharType="begin"/>
            </w:r>
            <w:r w:rsidRPr="00B4572C">
              <w:rPr>
                <w:b/>
                <w:bCs/>
                <w:color w:val="808080" w:themeColor="background1" w:themeShade="80"/>
              </w:rPr>
              <w:instrText>NUMPAGES</w:instrText>
            </w:r>
            <w:r w:rsidRPr="00B4572C">
              <w:rPr>
                <w:b/>
                <w:bCs/>
                <w:color w:val="808080" w:themeColor="background1" w:themeShade="80"/>
                <w:sz w:val="24"/>
                <w:szCs w:val="24"/>
              </w:rPr>
              <w:fldChar w:fldCharType="separate"/>
            </w:r>
            <w:r w:rsidR="00E70DE4">
              <w:rPr>
                <w:b/>
                <w:bCs/>
                <w:noProof/>
                <w:color w:val="808080" w:themeColor="background1" w:themeShade="80"/>
              </w:rPr>
              <w:t>1</w:t>
            </w:r>
            <w:r w:rsidRPr="00B4572C">
              <w:rPr>
                <w:b/>
                <w:bCs/>
                <w:color w:val="808080" w:themeColor="background1" w:themeShade="80"/>
                <w:sz w:val="24"/>
                <w:szCs w:val="24"/>
              </w:rPr>
              <w:fldChar w:fldCharType="end"/>
            </w:r>
          </w:p>
        </w:sdtContent>
      </w:sdt>
    </w:sdtContent>
  </w:sdt>
  <w:p w14:paraId="22C8F5CA" w14:textId="77777777" w:rsidR="00B4572C" w:rsidRDefault="00B457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1BF04B" w14:textId="77777777" w:rsidR="007B385E" w:rsidRDefault="007B385E" w:rsidP="002D410E">
      <w:pPr>
        <w:spacing w:before="0" w:after="0" w:line="240" w:lineRule="auto"/>
      </w:pPr>
      <w:r>
        <w:separator/>
      </w:r>
    </w:p>
  </w:footnote>
  <w:footnote w:type="continuationSeparator" w:id="0">
    <w:p w14:paraId="2FC4F1EC" w14:textId="77777777" w:rsidR="007B385E" w:rsidRDefault="007B385E" w:rsidP="002D410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9BD0F8" w14:textId="51DD08A2" w:rsidR="002D410E" w:rsidRPr="002D410E" w:rsidRDefault="00871E9E">
    <w:pPr>
      <w:pStyle w:val="Header"/>
      <w:rPr>
        <w:i/>
        <w:color w:val="808080" w:themeColor="background1" w:themeShade="80"/>
      </w:rPr>
    </w:pPr>
    <w:r>
      <w:rPr>
        <w:i/>
        <w:color w:val="808080" w:themeColor="background1" w:themeShade="80"/>
      </w:rPr>
      <w:t>Paso de parámetros</w:t>
    </w:r>
    <w:r w:rsidR="002D410E" w:rsidRPr="002D410E">
      <w:rPr>
        <w:i/>
        <w:color w:val="808080" w:themeColor="background1" w:themeShade="80"/>
      </w:rPr>
      <w:ptab w:relativeTo="margin" w:alignment="center" w:leader="none"/>
    </w:r>
    <w:r w:rsidR="00324140">
      <w:rPr>
        <w:i/>
        <w:color w:val="808080" w:themeColor="background1" w:themeShade="80"/>
      </w:rPr>
      <w:t>Reporte con Jaspersoft</w:t>
    </w:r>
    <w:r w:rsidR="002D410E" w:rsidRPr="002D410E">
      <w:rPr>
        <w:i/>
        <w:color w:val="808080" w:themeColor="background1" w:themeShade="80"/>
      </w:rPr>
      <w:ptab w:relativeTo="margin" w:alignment="right" w:leader="none"/>
    </w:r>
    <w:r w:rsidR="002D410E" w:rsidRPr="002D410E">
      <w:rPr>
        <w:i/>
        <w:color w:val="808080" w:themeColor="background1" w:themeShade="80"/>
      </w:rPr>
      <w:t>Jordan Alemán Santana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81158"/>
    <w:multiLevelType w:val="hybridMultilevel"/>
    <w:tmpl w:val="43021D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131143"/>
    <w:multiLevelType w:val="hybridMultilevel"/>
    <w:tmpl w:val="D338BC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323881"/>
    <w:multiLevelType w:val="hybridMultilevel"/>
    <w:tmpl w:val="24A06A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EE2161"/>
    <w:multiLevelType w:val="hybridMultilevel"/>
    <w:tmpl w:val="5E44B7D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F232CC"/>
    <w:multiLevelType w:val="hybridMultilevel"/>
    <w:tmpl w:val="5B0A012E"/>
    <w:lvl w:ilvl="0" w:tplc="5D9800A6">
      <w:start w:val="1"/>
      <w:numFmt w:val="bullet"/>
      <w:pStyle w:val="ODestacarfichero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F10976"/>
    <w:multiLevelType w:val="multilevel"/>
    <w:tmpl w:val="2B0CF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EB35B7"/>
    <w:multiLevelType w:val="hybridMultilevel"/>
    <w:tmpl w:val="29C0F5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DC41E7"/>
    <w:multiLevelType w:val="hybridMultilevel"/>
    <w:tmpl w:val="13DC5A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8E18E7"/>
    <w:multiLevelType w:val="hybridMultilevel"/>
    <w:tmpl w:val="26A28EAC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5D025A"/>
    <w:multiLevelType w:val="hybridMultilevel"/>
    <w:tmpl w:val="7CE6232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E4083B"/>
    <w:multiLevelType w:val="hybridMultilevel"/>
    <w:tmpl w:val="30D005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1698747">
    <w:abstractNumId w:val="9"/>
  </w:num>
  <w:num w:numId="2" w16cid:durableId="1798060495">
    <w:abstractNumId w:val="10"/>
  </w:num>
  <w:num w:numId="3" w16cid:durableId="1721395996">
    <w:abstractNumId w:val="3"/>
  </w:num>
  <w:num w:numId="4" w16cid:durableId="727337249">
    <w:abstractNumId w:val="8"/>
  </w:num>
  <w:num w:numId="5" w16cid:durableId="2100175037">
    <w:abstractNumId w:val="0"/>
  </w:num>
  <w:num w:numId="6" w16cid:durableId="22679432">
    <w:abstractNumId w:val="6"/>
  </w:num>
  <w:num w:numId="7" w16cid:durableId="349183612">
    <w:abstractNumId w:val="1"/>
  </w:num>
  <w:num w:numId="8" w16cid:durableId="1569877060">
    <w:abstractNumId w:val="5"/>
  </w:num>
  <w:num w:numId="9" w16cid:durableId="1044671023">
    <w:abstractNumId w:val="7"/>
  </w:num>
  <w:num w:numId="10" w16cid:durableId="1936085808">
    <w:abstractNumId w:val="2"/>
  </w:num>
  <w:num w:numId="11" w16cid:durableId="90526718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BB4"/>
    <w:rsid w:val="00027A55"/>
    <w:rsid w:val="0003403D"/>
    <w:rsid w:val="000404AD"/>
    <w:rsid w:val="00093F8D"/>
    <w:rsid w:val="00094DB6"/>
    <w:rsid w:val="000C4FC7"/>
    <w:rsid w:val="000D3974"/>
    <w:rsid w:val="000F69C5"/>
    <w:rsid w:val="001114A7"/>
    <w:rsid w:val="00116DBB"/>
    <w:rsid w:val="001249E5"/>
    <w:rsid w:val="00170ED3"/>
    <w:rsid w:val="00176D29"/>
    <w:rsid w:val="00182BFC"/>
    <w:rsid w:val="001948DA"/>
    <w:rsid w:val="001A42CF"/>
    <w:rsid w:val="001F59CC"/>
    <w:rsid w:val="0020141C"/>
    <w:rsid w:val="002147A0"/>
    <w:rsid w:val="00223A97"/>
    <w:rsid w:val="00233549"/>
    <w:rsid w:val="0024410F"/>
    <w:rsid w:val="00245851"/>
    <w:rsid w:val="002C11E8"/>
    <w:rsid w:val="002D410E"/>
    <w:rsid w:val="00314712"/>
    <w:rsid w:val="0031602C"/>
    <w:rsid w:val="00316EF4"/>
    <w:rsid w:val="00324140"/>
    <w:rsid w:val="003322CC"/>
    <w:rsid w:val="00342224"/>
    <w:rsid w:val="00344C5F"/>
    <w:rsid w:val="0037526E"/>
    <w:rsid w:val="003A2D15"/>
    <w:rsid w:val="003B0107"/>
    <w:rsid w:val="003E1125"/>
    <w:rsid w:val="003E2479"/>
    <w:rsid w:val="004157CD"/>
    <w:rsid w:val="004375AC"/>
    <w:rsid w:val="00447E39"/>
    <w:rsid w:val="00453A22"/>
    <w:rsid w:val="00460D7E"/>
    <w:rsid w:val="0047132E"/>
    <w:rsid w:val="00493EA0"/>
    <w:rsid w:val="004A0279"/>
    <w:rsid w:val="005064FF"/>
    <w:rsid w:val="00524BBC"/>
    <w:rsid w:val="005333C7"/>
    <w:rsid w:val="00542363"/>
    <w:rsid w:val="005470B4"/>
    <w:rsid w:val="00555D5D"/>
    <w:rsid w:val="005739D1"/>
    <w:rsid w:val="005B167F"/>
    <w:rsid w:val="005D02CD"/>
    <w:rsid w:val="005E5E7A"/>
    <w:rsid w:val="005F14C5"/>
    <w:rsid w:val="00612FAD"/>
    <w:rsid w:val="00621E72"/>
    <w:rsid w:val="00636AE1"/>
    <w:rsid w:val="00656373"/>
    <w:rsid w:val="006908DC"/>
    <w:rsid w:val="006B07F9"/>
    <w:rsid w:val="006C45C4"/>
    <w:rsid w:val="006E4C32"/>
    <w:rsid w:val="006E4EE2"/>
    <w:rsid w:val="00700E5D"/>
    <w:rsid w:val="00732E22"/>
    <w:rsid w:val="00763FB4"/>
    <w:rsid w:val="00795576"/>
    <w:rsid w:val="007B1873"/>
    <w:rsid w:val="007B385E"/>
    <w:rsid w:val="007D583C"/>
    <w:rsid w:val="0080330E"/>
    <w:rsid w:val="00804B00"/>
    <w:rsid w:val="00820286"/>
    <w:rsid w:val="00830C9B"/>
    <w:rsid w:val="00833BDB"/>
    <w:rsid w:val="00837A78"/>
    <w:rsid w:val="008539AF"/>
    <w:rsid w:val="00871E9E"/>
    <w:rsid w:val="0087295F"/>
    <w:rsid w:val="008742EB"/>
    <w:rsid w:val="00880EBA"/>
    <w:rsid w:val="008B42AD"/>
    <w:rsid w:val="008C3993"/>
    <w:rsid w:val="008D2C00"/>
    <w:rsid w:val="008D308C"/>
    <w:rsid w:val="008F4E84"/>
    <w:rsid w:val="00910CED"/>
    <w:rsid w:val="009110BF"/>
    <w:rsid w:val="00934261"/>
    <w:rsid w:val="009A1BC1"/>
    <w:rsid w:val="009A5385"/>
    <w:rsid w:val="009D2E77"/>
    <w:rsid w:val="009D74D8"/>
    <w:rsid w:val="00A31B06"/>
    <w:rsid w:val="00A55F1F"/>
    <w:rsid w:val="00A643B9"/>
    <w:rsid w:val="00A956F1"/>
    <w:rsid w:val="00AE5B2E"/>
    <w:rsid w:val="00AF183A"/>
    <w:rsid w:val="00B06C96"/>
    <w:rsid w:val="00B15EEF"/>
    <w:rsid w:val="00B4572C"/>
    <w:rsid w:val="00B471FE"/>
    <w:rsid w:val="00B520EB"/>
    <w:rsid w:val="00B53233"/>
    <w:rsid w:val="00BB5FB4"/>
    <w:rsid w:val="00BF4230"/>
    <w:rsid w:val="00C11BB4"/>
    <w:rsid w:val="00C15CCB"/>
    <w:rsid w:val="00C25F29"/>
    <w:rsid w:val="00C46000"/>
    <w:rsid w:val="00C526C5"/>
    <w:rsid w:val="00C62104"/>
    <w:rsid w:val="00C630E6"/>
    <w:rsid w:val="00C87D09"/>
    <w:rsid w:val="00C87DF5"/>
    <w:rsid w:val="00C92B1D"/>
    <w:rsid w:val="00C96D29"/>
    <w:rsid w:val="00CA5F8E"/>
    <w:rsid w:val="00CB5C0F"/>
    <w:rsid w:val="00CB7BA8"/>
    <w:rsid w:val="00CC1E46"/>
    <w:rsid w:val="00CE4B0C"/>
    <w:rsid w:val="00CE4CAF"/>
    <w:rsid w:val="00D249FD"/>
    <w:rsid w:val="00D44FE7"/>
    <w:rsid w:val="00D55787"/>
    <w:rsid w:val="00D703BB"/>
    <w:rsid w:val="00E0612B"/>
    <w:rsid w:val="00E232F0"/>
    <w:rsid w:val="00E2449C"/>
    <w:rsid w:val="00E54048"/>
    <w:rsid w:val="00E70DE4"/>
    <w:rsid w:val="00EA60E3"/>
    <w:rsid w:val="00EE0BD5"/>
    <w:rsid w:val="00F06C15"/>
    <w:rsid w:val="00F1484B"/>
    <w:rsid w:val="00F173DC"/>
    <w:rsid w:val="00F26449"/>
    <w:rsid w:val="00F26918"/>
    <w:rsid w:val="00F33751"/>
    <w:rsid w:val="00F406ED"/>
    <w:rsid w:val="00F43591"/>
    <w:rsid w:val="00F46606"/>
    <w:rsid w:val="00F71B2C"/>
    <w:rsid w:val="00FA55F4"/>
    <w:rsid w:val="00FB241B"/>
    <w:rsid w:val="00FC1894"/>
    <w:rsid w:val="00FC2D50"/>
    <w:rsid w:val="00FE4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2C97E3"/>
  <w15:chartTrackingRefBased/>
  <w15:docId w15:val="{89D3A982-7D9C-4A64-A02B-679EEF0DB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5CCB"/>
    <w:pPr>
      <w:spacing w:before="120" w:after="120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D41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41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5E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D410E"/>
    <w:pPr>
      <w:spacing w:after="0" w:line="240" w:lineRule="auto"/>
    </w:pPr>
    <w:rPr>
      <w:rFonts w:eastAsiaTheme="minorEastAsia"/>
      <w:lang w:eastAsia="es-ES"/>
    </w:rPr>
  </w:style>
  <w:style w:type="character" w:customStyle="1" w:styleId="NoSpacingChar">
    <w:name w:val="No Spacing Char"/>
    <w:basedOn w:val="DefaultParagraphFont"/>
    <w:link w:val="NoSpacing"/>
    <w:uiPriority w:val="1"/>
    <w:rsid w:val="002D410E"/>
    <w:rPr>
      <w:rFonts w:eastAsiaTheme="minorEastAsia"/>
      <w:lang w:eastAsia="es-ES"/>
    </w:rPr>
  </w:style>
  <w:style w:type="paragraph" w:styleId="Title">
    <w:name w:val="Title"/>
    <w:basedOn w:val="Normal"/>
    <w:next w:val="Normal"/>
    <w:link w:val="TitleChar"/>
    <w:uiPriority w:val="10"/>
    <w:qFormat/>
    <w:rsid w:val="002D410E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character" w:customStyle="1" w:styleId="TitleChar">
    <w:name w:val="Title Char"/>
    <w:basedOn w:val="DefaultParagraphFont"/>
    <w:link w:val="Title"/>
    <w:uiPriority w:val="10"/>
    <w:rsid w:val="002D410E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410E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es-ES"/>
    </w:rPr>
  </w:style>
  <w:style w:type="character" w:customStyle="1" w:styleId="SubtitleChar">
    <w:name w:val="Subtitle Char"/>
    <w:basedOn w:val="DefaultParagraphFont"/>
    <w:link w:val="Subtitle"/>
    <w:uiPriority w:val="11"/>
    <w:rsid w:val="002D410E"/>
    <w:rPr>
      <w:rFonts w:eastAsiaTheme="minorEastAsia" w:cs="Times New Roman"/>
      <w:color w:val="5A5A5A" w:themeColor="text1" w:themeTint="A5"/>
      <w:spacing w:val="15"/>
      <w:lang w:eastAsia="es-ES"/>
    </w:rPr>
  </w:style>
  <w:style w:type="paragraph" w:styleId="Header">
    <w:name w:val="header"/>
    <w:basedOn w:val="Normal"/>
    <w:link w:val="HeaderChar"/>
    <w:uiPriority w:val="99"/>
    <w:unhideWhenUsed/>
    <w:rsid w:val="002D41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410E"/>
  </w:style>
  <w:style w:type="paragraph" w:styleId="Footer">
    <w:name w:val="footer"/>
    <w:basedOn w:val="Normal"/>
    <w:link w:val="FooterChar"/>
    <w:uiPriority w:val="99"/>
    <w:unhideWhenUsed/>
    <w:rsid w:val="002D41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410E"/>
  </w:style>
  <w:style w:type="paragraph" w:customStyle="1" w:styleId="Estilo1">
    <w:name w:val="Estilo1"/>
    <w:basedOn w:val="Heading1"/>
    <w:next w:val="Normal"/>
    <w:qFormat/>
    <w:rsid w:val="00E70DE4"/>
    <w:pPr>
      <w:spacing w:before="120" w:after="120"/>
    </w:pPr>
    <w:rPr>
      <w:rFonts w:ascii="Times New Roman" w:hAnsi="Times New Roman"/>
      <w:color w:val="002060"/>
      <w:sz w:val="42"/>
    </w:rPr>
  </w:style>
  <w:style w:type="paragraph" w:customStyle="1" w:styleId="Estilo2">
    <w:name w:val="Estilo2"/>
    <w:basedOn w:val="Heading2"/>
    <w:next w:val="Normal"/>
    <w:qFormat/>
    <w:rsid w:val="00324140"/>
    <w:pPr>
      <w:spacing w:before="120" w:after="120"/>
    </w:pPr>
    <w:rPr>
      <w:rFonts w:ascii="Times New Roman" w:hAnsi="Times New Roman"/>
      <w:b/>
      <w:color w:val="auto"/>
      <w:sz w:val="36"/>
    </w:rPr>
  </w:style>
  <w:style w:type="character" w:customStyle="1" w:styleId="Heading1Char">
    <w:name w:val="Heading 1 Char"/>
    <w:basedOn w:val="DefaultParagraphFont"/>
    <w:link w:val="Heading1"/>
    <w:uiPriority w:val="9"/>
    <w:rsid w:val="002D410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TtuloEspecial">
    <w:name w:val="Título Especial"/>
    <w:basedOn w:val="Caption"/>
    <w:next w:val="Normal"/>
    <w:qFormat/>
    <w:rsid w:val="002D410E"/>
    <w:pPr>
      <w:spacing w:after="120"/>
    </w:pPr>
    <w:rPr>
      <w:sz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41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SubttuloEspecial">
    <w:name w:val="Subtítulo Especial"/>
    <w:basedOn w:val="Caption"/>
    <w:next w:val="Normal"/>
    <w:qFormat/>
    <w:rsid w:val="002D410E"/>
    <w:pPr>
      <w:spacing w:after="240"/>
    </w:pPr>
    <w:rPr>
      <w:color w:val="4472C4" w:themeColor="accent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2D410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8742E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42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2EB"/>
    <w:rPr>
      <w:rFonts w:ascii="Segoe UI" w:hAnsi="Segoe UI" w:cs="Segoe UI"/>
      <w:sz w:val="18"/>
      <w:szCs w:val="18"/>
    </w:rPr>
  </w:style>
  <w:style w:type="character" w:styleId="IntenseReference">
    <w:name w:val="Intense Reference"/>
    <w:basedOn w:val="DefaultParagraphFont"/>
    <w:uiPriority w:val="32"/>
    <w:qFormat/>
    <w:rsid w:val="008742EB"/>
    <w:rPr>
      <w:b/>
      <w:bCs/>
      <w:smallCaps/>
      <w:color w:val="5B9BD5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8742EB"/>
    <w:rPr>
      <w:b/>
      <w:bCs/>
      <w:i/>
      <w:iCs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5F29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Cs/>
      <w:color w:val="00B0F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5F29"/>
    <w:rPr>
      <w:rFonts w:ascii="Times New Roman" w:hAnsi="Times New Roman"/>
      <w:iCs/>
      <w:color w:val="00B0F0"/>
    </w:rPr>
  </w:style>
  <w:style w:type="paragraph" w:customStyle="1" w:styleId="Ttuloconcita">
    <w:name w:val="Título con cita"/>
    <w:basedOn w:val="Heading1"/>
    <w:next w:val="Normal"/>
    <w:qFormat/>
    <w:rsid w:val="008742EB"/>
    <w:pPr>
      <w:pBdr>
        <w:top w:val="single" w:sz="8" w:space="1" w:color="auto"/>
        <w:bottom w:val="single" w:sz="8" w:space="1" w:color="auto"/>
      </w:pBdr>
      <w:jc w:val="center"/>
    </w:pPr>
    <w:rPr>
      <w:rFonts w:ascii="Times New Roman" w:hAnsi="Times New Roman" w:cs="Arial"/>
      <w:i/>
      <w:color w:val="002060"/>
      <w:sz w:val="24"/>
    </w:rPr>
  </w:style>
  <w:style w:type="paragraph" w:customStyle="1" w:styleId="Estilo3">
    <w:name w:val="Estilo3"/>
    <w:basedOn w:val="Heading3"/>
    <w:next w:val="Normal"/>
    <w:qFormat/>
    <w:rsid w:val="00324140"/>
    <w:pPr>
      <w:spacing w:before="120" w:after="120"/>
    </w:pPr>
    <w:rPr>
      <w:rFonts w:ascii="Times New Roman" w:hAnsi="Times New Roman"/>
      <w:color w:val="4472C4" w:themeColor="accent5"/>
      <w:sz w:val="28"/>
    </w:rPr>
  </w:style>
  <w:style w:type="paragraph" w:customStyle="1" w:styleId="Default">
    <w:name w:val="Default"/>
    <w:rsid w:val="00223A97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5E7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4359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es-ES"/>
    </w:rPr>
  </w:style>
  <w:style w:type="character" w:styleId="HTMLCode">
    <w:name w:val="HTML Code"/>
    <w:basedOn w:val="DefaultParagraphFont"/>
    <w:uiPriority w:val="99"/>
    <w:semiHidden/>
    <w:unhideWhenUsed/>
    <w:rsid w:val="00F4359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322C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322CC"/>
    <w:rPr>
      <w:color w:val="954F72" w:themeColor="followedHyperlink"/>
      <w:u w:val="single"/>
    </w:rPr>
  </w:style>
  <w:style w:type="paragraph" w:customStyle="1" w:styleId="OComando">
    <w:name w:val="O.Comando"/>
    <w:basedOn w:val="Normal"/>
    <w:next w:val="Normal"/>
    <w:qFormat/>
    <w:rsid w:val="00E70DE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370D26"/>
      <w:spacing w:before="0" w:after="0"/>
    </w:pPr>
    <w:rPr>
      <w:color w:val="FFFFFF" w:themeColor="background1"/>
      <w:lang w:eastAsia="es-ES"/>
    </w:rPr>
  </w:style>
  <w:style w:type="paragraph" w:customStyle="1" w:styleId="OContenidoArchivo">
    <w:name w:val="O.ContenidoArchivo"/>
    <w:basedOn w:val="OComando"/>
    <w:qFormat/>
    <w:rsid w:val="00E70DE4"/>
    <w:pPr>
      <w:pBdr>
        <w:top w:val="single" w:sz="12" w:space="1" w:color="auto"/>
        <w:left w:val="single" w:sz="12" w:space="4" w:color="auto"/>
        <w:bottom w:val="single" w:sz="12" w:space="0" w:color="auto"/>
        <w:right w:val="single" w:sz="12" w:space="4" w:color="auto"/>
      </w:pBdr>
      <w:shd w:val="clear" w:color="auto" w:fill="F2F2F2" w:themeFill="background1" w:themeFillShade="F2"/>
    </w:pPr>
    <w:rPr>
      <w:color w:val="auto"/>
    </w:rPr>
  </w:style>
  <w:style w:type="paragraph" w:customStyle="1" w:styleId="ODestacarfichero">
    <w:name w:val="O.Destacar fichero"/>
    <w:basedOn w:val="ListParagraph"/>
    <w:next w:val="Normal"/>
    <w:qFormat/>
    <w:rsid w:val="00E70DE4"/>
    <w:pPr>
      <w:numPr>
        <w:numId w:val="11"/>
      </w:numPr>
    </w:pPr>
    <w:rPr>
      <w:b/>
      <w:color w:val="7030A0"/>
    </w:rPr>
  </w:style>
  <w:style w:type="character" w:styleId="UnresolvedMention">
    <w:name w:val="Unresolved Mention"/>
    <w:basedOn w:val="DefaultParagraphFont"/>
    <w:uiPriority w:val="99"/>
    <w:semiHidden/>
    <w:unhideWhenUsed/>
    <w:rsid w:val="00C87D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88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Jordan\Documentos\CicloSuperior\PlantillaInformes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2024-01-20T00:00:00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7581DF6-9D90-4DA2-8EE7-9275826118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PlantillaInformes.dotx</Template>
  <TotalTime>97</TotalTime>
  <Pages>8</Pages>
  <Words>20</Words>
  <Characters>115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DAD 2ºDAM</vt:lpstr>
      <vt:lpstr>ADE</vt:lpstr>
    </vt:vector>
  </TitlesOfParts>
  <Company>desarrollo de interfaces</Company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DAD 2ºDAM</dc:title>
  <dc:subject>Pasar parámetro en Jaspersoft</dc:subject>
  <dc:creator>Jordan Alemán Santana</dc:creator>
  <cp:keywords/>
  <dc:description/>
  <cp:lastModifiedBy>Jordan Alemán Santana</cp:lastModifiedBy>
  <cp:revision>24</cp:revision>
  <cp:lastPrinted>2024-01-22T20:09:00Z</cp:lastPrinted>
  <dcterms:created xsi:type="dcterms:W3CDTF">2023-11-20T15:45:00Z</dcterms:created>
  <dcterms:modified xsi:type="dcterms:W3CDTF">2024-01-22T20:23:00Z</dcterms:modified>
</cp:coreProperties>
</file>